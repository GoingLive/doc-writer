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7A5544D" w14:textId="54DEB79C" w:rsidR="00DD589B" w:rsidRDefault="0089552B" w:rsidP="0089552B">
      <w:pPr>
        <w:pStyle w:val="dw-recipient-address"/>
      </w:pPr>
      <w:r>
        <w:t>dw-recipient-address</w:t>
      </w:r>
    </w:p>
    <w:p w14:paraId="3D52242D" w14:textId="77777777" w:rsidR="0089552B" w:rsidRDefault="0089552B" w:rsidP="00DD589B">
      <w:pPr>
        <w:rPr>
          <w:lang w:val="en-US"/>
        </w:rPr>
      </w:pPr>
    </w:p>
    <w:p w14:paraId="7C4DE7B7" w14:textId="77777777" w:rsidR="0089552B" w:rsidRDefault="0089552B" w:rsidP="00DD589B">
      <w:pPr>
        <w:rPr>
          <w:lang w:val="en-US"/>
        </w:rPr>
      </w:pPr>
    </w:p>
    <w:p w14:paraId="52F1C074" w14:textId="77777777" w:rsidR="0089552B" w:rsidRDefault="0089552B" w:rsidP="00DD589B">
      <w:pPr>
        <w:rPr>
          <w:lang w:val="en-US"/>
        </w:rPr>
      </w:pPr>
    </w:p>
    <w:p w14:paraId="04C89D1A" w14:textId="77777777" w:rsidR="0089552B" w:rsidRPr="0089552B" w:rsidRDefault="0089552B" w:rsidP="00DD589B">
      <w:pPr>
        <w:rPr>
          <w:lang w:val="en-US"/>
        </w:rPr>
      </w:pPr>
    </w:p>
    <w:p w14:paraId="78A9324E" w14:textId="77777777" w:rsidR="00DD589B" w:rsidRPr="0089552B" w:rsidRDefault="00DD589B" w:rsidP="00DD589B"/>
    <w:p w14:paraId="2E7162F6" w14:textId="662C5B58" w:rsidR="00DD589B" w:rsidRPr="0089552B" w:rsidRDefault="0089552B" w:rsidP="0089552B">
      <w:pPr>
        <w:pStyle w:val="dw-date"/>
      </w:pPr>
      <w:r w:rsidRPr="0089552B">
        <w:t>dw-location-d</w:t>
      </w:r>
      <w:r>
        <w:t>ate</w:t>
      </w:r>
    </w:p>
    <w:p w14:paraId="2452B699" w14:textId="15D63559" w:rsidR="00DD589B" w:rsidRPr="00D51474" w:rsidRDefault="00DD589B" w:rsidP="00F27F24">
      <w:pPr>
        <w:rPr>
          <w:lang w:val="en-US"/>
        </w:rPr>
      </w:pPr>
    </w:p>
    <w:p w14:paraId="681F49A0" w14:textId="166EF700" w:rsidR="00DD589B" w:rsidRDefault="00F27F24" w:rsidP="0089552B">
      <w:pPr>
        <w:pStyle w:val="dw-title"/>
      </w:pPr>
      <w:r w:rsidRPr="008058A2">
        <w:br/>
      </w:r>
      <w:r w:rsidR="0089552B" w:rsidRPr="0089552B">
        <w:t>dw-</w:t>
      </w:r>
      <w:r w:rsidR="0089552B">
        <w:t>title</w:t>
      </w:r>
    </w:p>
    <w:p w14:paraId="374A1EFC" w14:textId="6C6B4002" w:rsidR="0089552B" w:rsidRPr="00DD589B" w:rsidRDefault="0089552B" w:rsidP="0089552B">
      <w:pPr>
        <w:pStyle w:val="dw-subtitle"/>
      </w:pPr>
      <w:r>
        <w:t>dw-subtitle</w:t>
      </w:r>
    </w:p>
    <w:p w14:paraId="76B2071B" w14:textId="2065BCF5" w:rsidR="00DD589B" w:rsidRDefault="00DD589B" w:rsidP="00F27F24">
      <w:pPr>
        <w:rPr>
          <w:lang w:val="en-US"/>
        </w:rPr>
      </w:pPr>
    </w:p>
    <w:p w14:paraId="36227DFE" w14:textId="616AE4F1" w:rsidR="00DD589B" w:rsidRDefault="0089552B" w:rsidP="0089552B">
      <w:pPr>
        <w:pStyle w:val="dw-salutation"/>
      </w:pPr>
      <w:r>
        <w:t>dw-Salutation</w:t>
      </w:r>
    </w:p>
    <w:p w14:paraId="42173A55" w14:textId="5AB10BEB" w:rsidR="00DD589B" w:rsidRDefault="00DD589B" w:rsidP="00F27F24">
      <w:pPr>
        <w:rPr>
          <w:lang w:val="en-US"/>
        </w:rPr>
      </w:pPr>
    </w:p>
    <w:p w14:paraId="10A0E2B1" w14:textId="44489572" w:rsidR="00DD589B" w:rsidRDefault="0089552B" w:rsidP="0089552B">
      <w:pPr>
        <w:pStyle w:val="dwbody"/>
      </w:pPr>
      <w:r>
        <w:t>dw-body</w:t>
      </w:r>
    </w:p>
    <w:p w14:paraId="32018072" w14:textId="77777777" w:rsidR="0089552B" w:rsidRDefault="0089552B" w:rsidP="00F27F24">
      <w:pPr>
        <w:rPr>
          <w:lang w:val="en-US"/>
        </w:rPr>
      </w:pPr>
    </w:p>
    <w:p w14:paraId="03C49F94" w14:textId="5C6E10C3" w:rsidR="00F27F24" w:rsidRDefault="0089552B" w:rsidP="0089552B">
      <w:pPr>
        <w:pStyle w:val="dw-closing-salut"/>
      </w:pPr>
      <w:r w:rsidRPr="0089552B">
        <w:t>dw-closing-salut</w:t>
      </w:r>
    </w:p>
    <w:p w14:paraId="18E3B503" w14:textId="0600C258" w:rsidR="0089552B" w:rsidRPr="0089552B" w:rsidRDefault="0089552B" w:rsidP="0089552B">
      <w:pPr>
        <w:pStyle w:val="dw-sender-signature"/>
      </w:pPr>
      <w:r w:rsidRPr="0089552B">
        <w:t>dw-s</w:t>
      </w:r>
      <w:r>
        <w:t>ender-signature</w:t>
      </w:r>
    </w:p>
    <w:p w14:paraId="57B79949" w14:textId="7F3B429E" w:rsidR="0089552B" w:rsidRDefault="0089552B" w:rsidP="0089552B">
      <w:pPr>
        <w:pStyle w:val="md-sender-closing"/>
      </w:pPr>
      <w:r w:rsidRPr="0089552B">
        <w:t>dw-sender-closing</w:t>
      </w:r>
    </w:p>
    <w:p w14:paraId="41CDE870" w14:textId="77777777" w:rsidR="0089552B" w:rsidRDefault="0089552B" w:rsidP="00F27F24">
      <w:pPr>
        <w:rPr>
          <w:lang w:val="en-US"/>
        </w:rPr>
      </w:pPr>
    </w:p>
    <w:p w14:paraId="200CA3ED" w14:textId="23FED265" w:rsidR="0089552B" w:rsidRDefault="0089552B" w:rsidP="0089552B">
      <w:pPr>
        <w:pStyle w:val="me-references"/>
      </w:pPr>
      <w:r w:rsidRPr="0089552B">
        <w:t>dw-references</w:t>
      </w:r>
    </w:p>
    <w:p w14:paraId="5EA570A5" w14:textId="77777777" w:rsidR="0089552B" w:rsidRDefault="0089552B" w:rsidP="00F27F24"/>
    <w:p w14:paraId="7BF96EC2" w14:textId="77777777" w:rsidR="0089552B" w:rsidRDefault="0089552B" w:rsidP="00F27F24"/>
    <w:p w14:paraId="491FD666" w14:textId="77777777" w:rsidR="0089552B" w:rsidRDefault="0089552B" w:rsidP="00F27F24"/>
    <w:p w14:paraId="399DFE44" w14:textId="77777777" w:rsidR="0089552B" w:rsidRDefault="0089552B" w:rsidP="00F27F24"/>
    <w:p w14:paraId="3F303175" w14:textId="77777777" w:rsidR="0089552B" w:rsidRDefault="0089552B" w:rsidP="00F27F24"/>
    <w:p w14:paraId="35B92B67" w14:textId="77777777" w:rsidR="0089552B" w:rsidRDefault="0089552B" w:rsidP="00F27F24"/>
    <w:p w14:paraId="1EB9C4A2" w14:textId="77777777" w:rsidR="0089552B" w:rsidRDefault="0089552B" w:rsidP="00F27F24"/>
    <w:p w14:paraId="7ABC69F0" w14:textId="77777777" w:rsidR="0089552B" w:rsidRDefault="0089552B" w:rsidP="00F27F24"/>
    <w:p w14:paraId="0CA7553D" w14:textId="77777777" w:rsidR="0089552B" w:rsidRDefault="0089552B" w:rsidP="00F27F24"/>
    <w:p w14:paraId="129188DE" w14:textId="77777777" w:rsidR="0089552B" w:rsidRDefault="0089552B" w:rsidP="00F27F24"/>
    <w:p w14:paraId="4ACAA299" w14:textId="77777777" w:rsidR="0089552B" w:rsidRDefault="0089552B" w:rsidP="00F27F24"/>
    <w:p w14:paraId="799E23C7" w14:textId="77777777" w:rsidR="0089552B" w:rsidRDefault="0089552B" w:rsidP="00F27F24"/>
    <w:p w14:paraId="30840BBF" w14:textId="77777777" w:rsidR="0089552B" w:rsidRDefault="0089552B" w:rsidP="00F27F24"/>
    <w:p w14:paraId="65B7EAFB" w14:textId="77777777" w:rsidR="0089552B" w:rsidRDefault="0089552B" w:rsidP="00F27F24"/>
    <w:p w14:paraId="3589091A" w14:textId="77777777" w:rsidR="0089552B" w:rsidRDefault="0089552B" w:rsidP="00F27F24"/>
    <w:p w14:paraId="57095E99" w14:textId="77777777" w:rsidR="0089552B" w:rsidRDefault="0089552B" w:rsidP="00F27F24"/>
    <w:p w14:paraId="293BFBD9" w14:textId="77777777" w:rsidR="0089552B" w:rsidRDefault="0089552B" w:rsidP="00F27F24"/>
    <w:p w14:paraId="21AF8BAC" w14:textId="77777777" w:rsidR="0089552B" w:rsidRDefault="0089552B" w:rsidP="00F27F24"/>
    <w:p w14:paraId="6FA60643" w14:textId="77777777" w:rsidR="0089552B" w:rsidRDefault="0089552B" w:rsidP="00F27F24"/>
    <w:p w14:paraId="0FFF29B3" w14:textId="77777777" w:rsidR="0089552B" w:rsidRDefault="0089552B" w:rsidP="00F27F24"/>
    <w:p w14:paraId="5F801413" w14:textId="77777777" w:rsidR="0089552B" w:rsidRDefault="0089552B" w:rsidP="00F27F24"/>
    <w:p w14:paraId="3D68687E" w14:textId="77777777" w:rsidR="0089552B" w:rsidRDefault="0089552B" w:rsidP="00F27F24"/>
    <w:p w14:paraId="10907FCE" w14:textId="77777777" w:rsidR="0089552B" w:rsidRDefault="0089552B" w:rsidP="00F27F24"/>
    <w:p w14:paraId="6084FE9B" w14:textId="77777777" w:rsidR="0089552B" w:rsidRDefault="0089552B" w:rsidP="00F27F24"/>
    <w:p w14:paraId="4E0E3ED8" w14:textId="77777777" w:rsidR="0089552B" w:rsidRDefault="0089552B" w:rsidP="00F27F24"/>
    <w:p w14:paraId="40E181D4" w14:textId="77777777" w:rsidR="0089552B" w:rsidRDefault="0089552B" w:rsidP="00F27F24"/>
    <w:p w14:paraId="43A70ED0" w14:textId="77777777" w:rsidR="0089552B" w:rsidRPr="0089552B" w:rsidRDefault="0089552B" w:rsidP="00F27F24">
      <w:pPr>
        <w:rPr>
          <w:lang w:val="en-US"/>
        </w:rPr>
      </w:pPr>
    </w:p>
    <w:p w14:paraId="54407737" w14:textId="77777777" w:rsidR="0089552B" w:rsidRPr="0089552B" w:rsidRDefault="0089552B" w:rsidP="00F27F24">
      <w:pPr>
        <w:rPr>
          <w:lang w:val="en-US"/>
        </w:rPr>
      </w:pPr>
    </w:p>
    <w:p w14:paraId="406C6A1B" w14:textId="482A58D0" w:rsidR="003774D0" w:rsidRPr="00F27F24" w:rsidRDefault="003774D0" w:rsidP="00F27F24">
      <w:pPr>
        <w:rPr>
          <w:lang w:val="en-US"/>
        </w:rPr>
      </w:pPr>
    </w:p>
    <w:sectPr w:rsidR="003774D0" w:rsidRPr="00F27F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1418" w:left="1701" w:header="709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39219" w14:textId="77777777" w:rsidR="00CC050E" w:rsidRDefault="00CC050E">
      <w:pPr>
        <w:spacing w:before="0" w:after="0"/>
      </w:pPr>
      <w:r>
        <w:separator/>
      </w:r>
    </w:p>
  </w:endnote>
  <w:endnote w:type="continuationSeparator" w:id="0">
    <w:p w14:paraId="56EDCA2E" w14:textId="77777777" w:rsidR="00CC050E" w:rsidRDefault="00CC05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B0330" w14:textId="77777777" w:rsidR="00507D9D" w:rsidRDefault="00507D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7F936" w14:textId="77777777" w:rsidR="00507D9D" w:rsidRDefault="00507D9D" w:rsidP="0089552B">
    <w:pPr>
      <w:pStyle w:val="md-senderdata-2"/>
    </w:pPr>
  </w:p>
  <w:p w14:paraId="05E0DF98" w14:textId="77777777" w:rsidR="00507D9D" w:rsidRDefault="00507D9D" w:rsidP="00507D9D">
    <w:pPr>
      <w:pStyle w:val="md-senderdata-2"/>
      <w:jc w:val="both"/>
    </w:pPr>
  </w:p>
  <w:p w14:paraId="658EC7E8" w14:textId="2B85665C" w:rsidR="00507D9D" w:rsidRDefault="0089552B" w:rsidP="00507D9D">
    <w:pPr>
      <w:pStyle w:val="md-pagenumber"/>
    </w:pPr>
    <w:r>
      <w:t>md-sender-data-</w:t>
    </w:r>
    <w:r>
      <w:t>2</w:t>
    </w:r>
  </w:p>
  <w:p w14:paraId="279FC46E" w14:textId="373F80A9" w:rsidR="00507D9D" w:rsidRPr="00507D9D" w:rsidRDefault="00507D9D" w:rsidP="00507D9D">
    <w:pPr>
      <w:pStyle w:val="md-pagenumber"/>
      <w:jc w:val="right"/>
      <w:rPr>
        <w:rStyle w:val="PageNumber"/>
      </w:rPr>
    </w:pPr>
    <w:r w:rsidRPr="0089552B">
      <w:rPr>
        <w:rStyle w:val="PageNumber"/>
      </w:rPr>
      <w:fldChar w:fldCharType="begin"/>
    </w:r>
    <w:r w:rsidRPr="0089552B">
      <w:rPr>
        <w:rStyle w:val="PageNumber"/>
      </w:rPr>
      <w:instrText xml:space="preserve"> PAGE </w:instrText>
    </w:r>
    <w:r w:rsidRPr="0089552B">
      <w:rPr>
        <w:rStyle w:val="PageNumber"/>
      </w:rPr>
      <w:fldChar w:fldCharType="separate"/>
    </w:r>
    <w:r>
      <w:rPr>
        <w:rStyle w:val="PageNumber"/>
      </w:rPr>
      <w:t>2</w:t>
    </w:r>
    <w:r w:rsidRPr="0089552B">
      <w:rPr>
        <w:rStyle w:val="PageNumber"/>
      </w:rPr>
      <w:fldChar w:fldCharType="end"/>
    </w:r>
    <w:r w:rsidRPr="0089552B">
      <w:rPr>
        <w:rStyle w:val="PageNumber"/>
      </w:rPr>
      <w:t>/</w:t>
    </w:r>
    <w:r w:rsidRPr="0089552B">
      <w:rPr>
        <w:rStyle w:val="PageNumber"/>
      </w:rPr>
      <w:fldChar w:fldCharType="begin"/>
    </w:r>
    <w:r w:rsidRPr="0089552B">
      <w:rPr>
        <w:rStyle w:val="PageNumber"/>
      </w:rPr>
      <w:instrText xml:space="preserve"> NUMPAGES \*Arabic </w:instrText>
    </w:r>
    <w:r w:rsidRPr="0089552B">
      <w:rPr>
        <w:rStyle w:val="PageNumber"/>
      </w:rPr>
      <w:fldChar w:fldCharType="separate"/>
    </w:r>
    <w:r>
      <w:rPr>
        <w:rStyle w:val="PageNumber"/>
      </w:rPr>
      <w:t>2</w:t>
    </w:r>
    <w:r w:rsidRPr="0089552B">
      <w:rPr>
        <w:rStyle w:val="PageNumber"/>
      </w:rPr>
      <w:fldChar w:fldCharType="end"/>
    </w:r>
  </w:p>
  <w:p w14:paraId="49193989" w14:textId="31980CF0" w:rsidR="0089552B" w:rsidRDefault="0089552B" w:rsidP="0089552B">
    <w:pPr>
      <w:pStyle w:val="md-senderdata-2"/>
    </w:pPr>
  </w:p>
  <w:p w14:paraId="5C3A6061" w14:textId="646F33B8" w:rsidR="003C46C1" w:rsidRDefault="0089552B">
    <w:pPr>
      <w:pStyle w:val="Footer"/>
      <w:rPr>
        <w:lang w:val="de-CH"/>
      </w:rPr>
    </w:pPr>
    <w:r>
      <w:rPr>
        <w:lang w:val="de-CH"/>
      </w:rPr>
      <w:tab/>
    </w:r>
    <w:r>
      <w:rPr>
        <w:lang w:val="de-CH"/>
      </w:rPr>
      <w:tab/>
    </w:r>
    <w:r>
      <w:rPr>
        <w:lang w:val="de-CH"/>
      </w:rPr>
      <w:tab/>
    </w:r>
    <w:r>
      <w:rPr>
        <w:lang w:val="de-CH"/>
      </w:rPr>
      <w:tab/>
    </w:r>
    <w:r>
      <w:rPr>
        <w:lang w:val="de-CH"/>
      </w:rPr>
      <w:tab/>
    </w:r>
  </w:p>
  <w:p w14:paraId="3D93AFC1" w14:textId="59F9F73D" w:rsidR="0089552B" w:rsidRPr="0089552B" w:rsidRDefault="0089552B" w:rsidP="00507D9D">
    <w:pPr>
      <w:pStyle w:val="md-pagenumber"/>
      <w:rPr>
        <w:rStyle w:val="PageNumber"/>
      </w:rPr>
    </w:pPr>
    <w:r w:rsidRPr="0089552B">
      <w:rPr>
        <w:rStyle w:val="PageNumber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359BB" w14:textId="77777777" w:rsidR="003C46C1" w:rsidRDefault="003C46C1">
    <w:pPr>
      <w:pStyle w:val="Footer"/>
    </w:pPr>
    <w:r>
      <w:tab/>
    </w:r>
  </w:p>
  <w:p w14:paraId="41B61DC5" w14:textId="77777777" w:rsidR="003C46C1" w:rsidRDefault="003C46C1">
    <w:pPr>
      <w:pStyle w:val="Footer"/>
    </w:pPr>
    <w:r>
      <w:tab/>
    </w:r>
  </w:p>
  <w:p w14:paraId="4AA4C538" w14:textId="38FA42AB" w:rsidR="003C46C1" w:rsidRDefault="0089552B" w:rsidP="00507D9D">
    <w:pPr>
      <w:pStyle w:val="me-senderdata-1"/>
    </w:pPr>
    <w:r>
      <w:t>md-sender-data-1</w:t>
    </w:r>
  </w:p>
  <w:p w14:paraId="7E5198D7" w14:textId="03ED7AB9" w:rsidR="00507D9D" w:rsidRPr="00507D9D" w:rsidRDefault="00507D9D" w:rsidP="00507D9D">
    <w:pPr>
      <w:pStyle w:val="md-pagenumber"/>
    </w:pPr>
    <w:r w:rsidRPr="00507D9D">
      <w:rPr>
        <w:rStyle w:val="PageNumber"/>
        <w:rFonts w:ascii="Calibri" w:hAnsi="Calibri"/>
        <w:sz w:val="18"/>
      </w:rPr>
      <w:fldChar w:fldCharType="begin"/>
    </w:r>
    <w:r w:rsidRPr="00507D9D">
      <w:rPr>
        <w:rStyle w:val="PageNumber"/>
        <w:rFonts w:ascii="Calibri" w:hAnsi="Calibri"/>
        <w:sz w:val="18"/>
      </w:rPr>
      <w:instrText xml:space="preserve"> PAGE </w:instrText>
    </w:r>
    <w:r w:rsidRPr="00507D9D">
      <w:rPr>
        <w:rStyle w:val="PageNumber"/>
        <w:rFonts w:ascii="Calibri" w:hAnsi="Calibri"/>
        <w:sz w:val="18"/>
      </w:rPr>
      <w:fldChar w:fldCharType="separate"/>
    </w:r>
    <w:r w:rsidRPr="00507D9D">
      <w:rPr>
        <w:rStyle w:val="PageNumber"/>
        <w:rFonts w:ascii="Calibri" w:hAnsi="Calibri"/>
        <w:sz w:val="18"/>
      </w:rPr>
      <w:t>2</w:t>
    </w:r>
    <w:r w:rsidRPr="00507D9D">
      <w:rPr>
        <w:rStyle w:val="PageNumber"/>
        <w:rFonts w:ascii="Calibri" w:hAnsi="Calibri"/>
        <w:sz w:val="18"/>
      </w:rPr>
      <w:fldChar w:fldCharType="end"/>
    </w:r>
    <w:r w:rsidRPr="00507D9D">
      <w:rPr>
        <w:rStyle w:val="PageNumber"/>
        <w:rFonts w:ascii="Calibri" w:hAnsi="Calibri"/>
        <w:sz w:val="18"/>
      </w:rPr>
      <w:t>/</w:t>
    </w:r>
    <w:r w:rsidRPr="00507D9D">
      <w:rPr>
        <w:rStyle w:val="PageNumber"/>
        <w:rFonts w:ascii="Calibri" w:hAnsi="Calibri"/>
        <w:sz w:val="18"/>
      </w:rPr>
      <w:fldChar w:fldCharType="begin"/>
    </w:r>
    <w:r w:rsidRPr="00507D9D">
      <w:rPr>
        <w:rStyle w:val="PageNumber"/>
        <w:rFonts w:ascii="Calibri" w:hAnsi="Calibri"/>
        <w:sz w:val="18"/>
      </w:rPr>
      <w:instrText xml:space="preserve"> NUMPAGES \*Arabic </w:instrText>
    </w:r>
    <w:r w:rsidRPr="00507D9D">
      <w:rPr>
        <w:rStyle w:val="PageNumber"/>
        <w:rFonts w:ascii="Calibri" w:hAnsi="Calibri"/>
        <w:sz w:val="18"/>
      </w:rPr>
      <w:fldChar w:fldCharType="separate"/>
    </w:r>
    <w:r w:rsidRPr="00507D9D">
      <w:rPr>
        <w:rStyle w:val="PageNumber"/>
        <w:rFonts w:ascii="Calibri" w:hAnsi="Calibri"/>
        <w:sz w:val="18"/>
      </w:rPr>
      <w:t>2</w:t>
    </w:r>
    <w:r w:rsidRPr="00507D9D">
      <w:rPr>
        <w:rStyle w:val="PageNumber"/>
        <w:rFonts w:ascii="Calibri" w:hAnsi="Calibri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BD569" w14:textId="77777777" w:rsidR="00CC050E" w:rsidRDefault="00CC050E">
      <w:pPr>
        <w:spacing w:before="0" w:after="0"/>
      </w:pPr>
      <w:r>
        <w:separator/>
      </w:r>
    </w:p>
  </w:footnote>
  <w:footnote w:type="continuationSeparator" w:id="0">
    <w:p w14:paraId="2C6559C2" w14:textId="77777777" w:rsidR="00CC050E" w:rsidRDefault="00CC05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525A5" w14:textId="77777777" w:rsidR="00507D9D" w:rsidRDefault="00507D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9837A" w14:textId="6A70A083" w:rsidR="003C46C1" w:rsidRPr="00507D9D" w:rsidRDefault="0089552B" w:rsidP="00507D9D">
    <w:pPr>
      <w:pStyle w:val="md-logo-2"/>
    </w:pPr>
    <w:r>
      <w:t>md-small-2</w:t>
    </w:r>
  </w:p>
  <w:p w14:paraId="058B5B2A" w14:textId="77777777" w:rsidR="003C46C1" w:rsidRDefault="003C46C1">
    <w:pPr>
      <w:pStyle w:val="Header"/>
      <w:tabs>
        <w:tab w:val="left" w:pos="4253"/>
      </w:tabs>
    </w:pPr>
  </w:p>
  <w:p w14:paraId="4E34FB4D" w14:textId="77777777" w:rsidR="003C46C1" w:rsidRDefault="003C46C1">
    <w:pPr>
      <w:pStyle w:val="Header"/>
      <w:tabs>
        <w:tab w:val="left" w:pos="4253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AB94F" w14:textId="3CE051E7" w:rsidR="003C46C1" w:rsidRDefault="0089552B" w:rsidP="00507D9D">
    <w:pPr>
      <w:pStyle w:val="me-big-logo"/>
    </w:pPr>
    <w:r>
      <w:t>md-big-logo</w:t>
    </w:r>
  </w:p>
  <w:p w14:paraId="65496F0B" w14:textId="77777777" w:rsidR="00792273" w:rsidRDefault="00792273">
    <w:pPr>
      <w:pStyle w:val="Header"/>
    </w:pPr>
  </w:p>
  <w:p w14:paraId="2FDC00EA" w14:textId="77777777" w:rsidR="00792273" w:rsidRDefault="00792273">
    <w:pPr>
      <w:pStyle w:val="Header"/>
    </w:pPr>
  </w:p>
  <w:p w14:paraId="1791BE11" w14:textId="77777777" w:rsidR="00792273" w:rsidRDefault="007922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60C8615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42FC7142"/>
    <w:multiLevelType w:val="hybridMultilevel"/>
    <w:tmpl w:val="9D540AA0"/>
    <w:lvl w:ilvl="0" w:tplc="03C603B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31F2B"/>
    <w:multiLevelType w:val="hybridMultilevel"/>
    <w:tmpl w:val="E0189AE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145538">
    <w:abstractNumId w:val="0"/>
  </w:num>
  <w:num w:numId="2" w16cid:durableId="1773160668">
    <w:abstractNumId w:val="2"/>
  </w:num>
  <w:num w:numId="3" w16cid:durableId="1497573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ttachedTemplate r:id="rId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5FC"/>
    <w:rsid w:val="00025B09"/>
    <w:rsid w:val="000411CB"/>
    <w:rsid w:val="00042479"/>
    <w:rsid w:val="0004576D"/>
    <w:rsid w:val="0008722F"/>
    <w:rsid w:val="0009701E"/>
    <w:rsid w:val="000B74E2"/>
    <w:rsid w:val="000C37D3"/>
    <w:rsid w:val="000C6C3A"/>
    <w:rsid w:val="000D4E2C"/>
    <w:rsid w:val="000D5A2E"/>
    <w:rsid w:val="000F28ED"/>
    <w:rsid w:val="000F6DBD"/>
    <w:rsid w:val="00100DC2"/>
    <w:rsid w:val="00106CE6"/>
    <w:rsid w:val="00143D2E"/>
    <w:rsid w:val="00165062"/>
    <w:rsid w:val="00180AD2"/>
    <w:rsid w:val="0018495F"/>
    <w:rsid w:val="00185F18"/>
    <w:rsid w:val="001912E3"/>
    <w:rsid w:val="00194AA1"/>
    <w:rsid w:val="001A67B7"/>
    <w:rsid w:val="001B0C29"/>
    <w:rsid w:val="001B61FA"/>
    <w:rsid w:val="001C5108"/>
    <w:rsid w:val="001D29E8"/>
    <w:rsid w:val="001E622C"/>
    <w:rsid w:val="001F20BD"/>
    <w:rsid w:val="00201B79"/>
    <w:rsid w:val="0020254C"/>
    <w:rsid w:val="002063F4"/>
    <w:rsid w:val="00213CEF"/>
    <w:rsid w:val="002233FD"/>
    <w:rsid w:val="00242F3F"/>
    <w:rsid w:val="00247446"/>
    <w:rsid w:val="00253A9B"/>
    <w:rsid w:val="00254FE8"/>
    <w:rsid w:val="00265EAA"/>
    <w:rsid w:val="00267884"/>
    <w:rsid w:val="002754A0"/>
    <w:rsid w:val="002767A7"/>
    <w:rsid w:val="002925D7"/>
    <w:rsid w:val="002959B8"/>
    <w:rsid w:val="002959ED"/>
    <w:rsid w:val="00297381"/>
    <w:rsid w:val="002A0277"/>
    <w:rsid w:val="002B2F81"/>
    <w:rsid w:val="002B3283"/>
    <w:rsid w:val="002D0FDB"/>
    <w:rsid w:val="002D4494"/>
    <w:rsid w:val="002E6350"/>
    <w:rsid w:val="00306612"/>
    <w:rsid w:val="00307CDC"/>
    <w:rsid w:val="0031651D"/>
    <w:rsid w:val="003246FC"/>
    <w:rsid w:val="003249F0"/>
    <w:rsid w:val="003269BE"/>
    <w:rsid w:val="00327DA2"/>
    <w:rsid w:val="003417C1"/>
    <w:rsid w:val="0036544A"/>
    <w:rsid w:val="00374B65"/>
    <w:rsid w:val="003774D0"/>
    <w:rsid w:val="00387490"/>
    <w:rsid w:val="00387DB5"/>
    <w:rsid w:val="00391D04"/>
    <w:rsid w:val="003A4BC6"/>
    <w:rsid w:val="003B0387"/>
    <w:rsid w:val="003B58E3"/>
    <w:rsid w:val="003B79B7"/>
    <w:rsid w:val="003C46C1"/>
    <w:rsid w:val="003D1A44"/>
    <w:rsid w:val="003D5920"/>
    <w:rsid w:val="003E40B6"/>
    <w:rsid w:val="003F4D89"/>
    <w:rsid w:val="003F6C5D"/>
    <w:rsid w:val="00403792"/>
    <w:rsid w:val="00404AB0"/>
    <w:rsid w:val="00410CFE"/>
    <w:rsid w:val="004146A7"/>
    <w:rsid w:val="0041647D"/>
    <w:rsid w:val="00416DD9"/>
    <w:rsid w:val="0042020E"/>
    <w:rsid w:val="00431ADE"/>
    <w:rsid w:val="004614AD"/>
    <w:rsid w:val="00464807"/>
    <w:rsid w:val="0048052F"/>
    <w:rsid w:val="00483832"/>
    <w:rsid w:val="004863BA"/>
    <w:rsid w:val="0049488F"/>
    <w:rsid w:val="004B0659"/>
    <w:rsid w:val="004B5E16"/>
    <w:rsid w:val="004D452F"/>
    <w:rsid w:val="004D5047"/>
    <w:rsid w:val="004E3AE8"/>
    <w:rsid w:val="004E5654"/>
    <w:rsid w:val="004F6AD4"/>
    <w:rsid w:val="0050088E"/>
    <w:rsid w:val="00504E0B"/>
    <w:rsid w:val="00507D9D"/>
    <w:rsid w:val="00521EA2"/>
    <w:rsid w:val="00531CB9"/>
    <w:rsid w:val="00535E7C"/>
    <w:rsid w:val="005419B1"/>
    <w:rsid w:val="00597069"/>
    <w:rsid w:val="005A068C"/>
    <w:rsid w:val="005D26D5"/>
    <w:rsid w:val="005D5E0E"/>
    <w:rsid w:val="005D619F"/>
    <w:rsid w:val="005E79C0"/>
    <w:rsid w:val="005E7DBB"/>
    <w:rsid w:val="00601320"/>
    <w:rsid w:val="0060231C"/>
    <w:rsid w:val="006243CF"/>
    <w:rsid w:val="00637A79"/>
    <w:rsid w:val="00647B3D"/>
    <w:rsid w:val="00661F4F"/>
    <w:rsid w:val="00663E5C"/>
    <w:rsid w:val="00665132"/>
    <w:rsid w:val="00682588"/>
    <w:rsid w:val="00682CDC"/>
    <w:rsid w:val="00687947"/>
    <w:rsid w:val="00694FFB"/>
    <w:rsid w:val="006A22FF"/>
    <w:rsid w:val="006B2CD9"/>
    <w:rsid w:val="006C0892"/>
    <w:rsid w:val="006E115E"/>
    <w:rsid w:val="006E1BFE"/>
    <w:rsid w:val="006F36FF"/>
    <w:rsid w:val="006F6ADA"/>
    <w:rsid w:val="0071051E"/>
    <w:rsid w:val="00714E9F"/>
    <w:rsid w:val="00724358"/>
    <w:rsid w:val="0072727C"/>
    <w:rsid w:val="007408B6"/>
    <w:rsid w:val="007416EE"/>
    <w:rsid w:val="007431BF"/>
    <w:rsid w:val="0074639A"/>
    <w:rsid w:val="00756AE6"/>
    <w:rsid w:val="00765839"/>
    <w:rsid w:val="0076788D"/>
    <w:rsid w:val="007754B6"/>
    <w:rsid w:val="007834DA"/>
    <w:rsid w:val="00784847"/>
    <w:rsid w:val="00784902"/>
    <w:rsid w:val="00792273"/>
    <w:rsid w:val="007A2C85"/>
    <w:rsid w:val="007A49E5"/>
    <w:rsid w:val="007C49B9"/>
    <w:rsid w:val="007D2D01"/>
    <w:rsid w:val="007D3EF1"/>
    <w:rsid w:val="007E49F7"/>
    <w:rsid w:val="008058A2"/>
    <w:rsid w:val="00825320"/>
    <w:rsid w:val="0082719E"/>
    <w:rsid w:val="008271BD"/>
    <w:rsid w:val="0084398B"/>
    <w:rsid w:val="00846C3E"/>
    <w:rsid w:val="008524F1"/>
    <w:rsid w:val="00856BDA"/>
    <w:rsid w:val="00890F2F"/>
    <w:rsid w:val="0089552B"/>
    <w:rsid w:val="00895E64"/>
    <w:rsid w:val="008A38FF"/>
    <w:rsid w:val="008A7A5D"/>
    <w:rsid w:val="008B5E00"/>
    <w:rsid w:val="008C6DEA"/>
    <w:rsid w:val="008E61D7"/>
    <w:rsid w:val="008F16E8"/>
    <w:rsid w:val="008F7ED8"/>
    <w:rsid w:val="00902DCF"/>
    <w:rsid w:val="00903979"/>
    <w:rsid w:val="009160AB"/>
    <w:rsid w:val="00923D4F"/>
    <w:rsid w:val="00931320"/>
    <w:rsid w:val="00936FFC"/>
    <w:rsid w:val="00937536"/>
    <w:rsid w:val="00941C50"/>
    <w:rsid w:val="00960A75"/>
    <w:rsid w:val="009637A9"/>
    <w:rsid w:val="00975DA2"/>
    <w:rsid w:val="00982DBB"/>
    <w:rsid w:val="009841E8"/>
    <w:rsid w:val="009B115E"/>
    <w:rsid w:val="009B3161"/>
    <w:rsid w:val="009B495F"/>
    <w:rsid w:val="009D4D5E"/>
    <w:rsid w:val="009D6562"/>
    <w:rsid w:val="009E08EE"/>
    <w:rsid w:val="009F4B0F"/>
    <w:rsid w:val="00A043DA"/>
    <w:rsid w:val="00A17A63"/>
    <w:rsid w:val="00A3159E"/>
    <w:rsid w:val="00A36E16"/>
    <w:rsid w:val="00A41B17"/>
    <w:rsid w:val="00A45A72"/>
    <w:rsid w:val="00A5214D"/>
    <w:rsid w:val="00A6533A"/>
    <w:rsid w:val="00AA3313"/>
    <w:rsid w:val="00AC17A4"/>
    <w:rsid w:val="00AC7033"/>
    <w:rsid w:val="00AF0C69"/>
    <w:rsid w:val="00AF2C15"/>
    <w:rsid w:val="00B0075A"/>
    <w:rsid w:val="00B10259"/>
    <w:rsid w:val="00B17B0D"/>
    <w:rsid w:val="00B22D70"/>
    <w:rsid w:val="00B25F3D"/>
    <w:rsid w:val="00B27980"/>
    <w:rsid w:val="00B35D14"/>
    <w:rsid w:val="00B40E29"/>
    <w:rsid w:val="00B47319"/>
    <w:rsid w:val="00B501B7"/>
    <w:rsid w:val="00B51253"/>
    <w:rsid w:val="00B52C0A"/>
    <w:rsid w:val="00B5524A"/>
    <w:rsid w:val="00B65B7A"/>
    <w:rsid w:val="00B66217"/>
    <w:rsid w:val="00B824EF"/>
    <w:rsid w:val="00B84CC4"/>
    <w:rsid w:val="00B87E2A"/>
    <w:rsid w:val="00BA3CCC"/>
    <w:rsid w:val="00BA70D0"/>
    <w:rsid w:val="00BC038D"/>
    <w:rsid w:val="00BC5468"/>
    <w:rsid w:val="00BD0908"/>
    <w:rsid w:val="00BF3342"/>
    <w:rsid w:val="00C0062E"/>
    <w:rsid w:val="00C32744"/>
    <w:rsid w:val="00C33645"/>
    <w:rsid w:val="00C61A89"/>
    <w:rsid w:val="00C659FA"/>
    <w:rsid w:val="00C70195"/>
    <w:rsid w:val="00CC050E"/>
    <w:rsid w:val="00CD33EB"/>
    <w:rsid w:val="00CF3C83"/>
    <w:rsid w:val="00D05867"/>
    <w:rsid w:val="00D060FF"/>
    <w:rsid w:val="00D124A7"/>
    <w:rsid w:val="00D33659"/>
    <w:rsid w:val="00D41DBD"/>
    <w:rsid w:val="00D42A6E"/>
    <w:rsid w:val="00D51474"/>
    <w:rsid w:val="00D573D8"/>
    <w:rsid w:val="00D60542"/>
    <w:rsid w:val="00D676FD"/>
    <w:rsid w:val="00D704DB"/>
    <w:rsid w:val="00D7083F"/>
    <w:rsid w:val="00D81301"/>
    <w:rsid w:val="00D83B11"/>
    <w:rsid w:val="00D874E3"/>
    <w:rsid w:val="00DB2206"/>
    <w:rsid w:val="00DB3191"/>
    <w:rsid w:val="00DC7DC9"/>
    <w:rsid w:val="00DD1046"/>
    <w:rsid w:val="00DD589B"/>
    <w:rsid w:val="00DD6ECE"/>
    <w:rsid w:val="00DF6B00"/>
    <w:rsid w:val="00E013B3"/>
    <w:rsid w:val="00E03464"/>
    <w:rsid w:val="00E11F9A"/>
    <w:rsid w:val="00E17B17"/>
    <w:rsid w:val="00E32BA3"/>
    <w:rsid w:val="00E42F0C"/>
    <w:rsid w:val="00E45DA1"/>
    <w:rsid w:val="00E56782"/>
    <w:rsid w:val="00E615D1"/>
    <w:rsid w:val="00E74D87"/>
    <w:rsid w:val="00E82068"/>
    <w:rsid w:val="00E8412E"/>
    <w:rsid w:val="00E95E3D"/>
    <w:rsid w:val="00EA09B1"/>
    <w:rsid w:val="00EA64C7"/>
    <w:rsid w:val="00EB5B46"/>
    <w:rsid w:val="00EB6FFF"/>
    <w:rsid w:val="00EC4D43"/>
    <w:rsid w:val="00ED05FC"/>
    <w:rsid w:val="00ED20B8"/>
    <w:rsid w:val="00EE12CA"/>
    <w:rsid w:val="00EF3E2E"/>
    <w:rsid w:val="00EF539F"/>
    <w:rsid w:val="00F21064"/>
    <w:rsid w:val="00F27F24"/>
    <w:rsid w:val="00F30EFC"/>
    <w:rsid w:val="00F821E3"/>
    <w:rsid w:val="00F907BB"/>
    <w:rsid w:val="00F90C21"/>
    <w:rsid w:val="00F91010"/>
    <w:rsid w:val="00F918B4"/>
    <w:rsid w:val="00FA041A"/>
    <w:rsid w:val="00FA0E3C"/>
    <w:rsid w:val="00FA6716"/>
    <w:rsid w:val="00FB5B79"/>
    <w:rsid w:val="00FC106F"/>
    <w:rsid w:val="00FC1BF4"/>
    <w:rsid w:val="00FC5B4F"/>
    <w:rsid w:val="00FD3F24"/>
    <w:rsid w:val="00FE7561"/>
    <w:rsid w:val="00FF0A07"/>
    <w:rsid w:val="00FF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60A3FD48"/>
  <w15:chartTrackingRefBased/>
  <w15:docId w15:val="{E643F7D3-A9D7-467B-A4CC-5406A4917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89B"/>
    <w:pPr>
      <w:suppressAutoHyphens/>
      <w:spacing w:before="140" w:after="140"/>
      <w:contextualSpacing/>
    </w:pPr>
    <w:rPr>
      <w:rFonts w:cs="Calibri"/>
      <w:sz w:val="24"/>
      <w:szCs w:val="24"/>
      <w:lang w:val="de-CH" w:bidi="en-US"/>
    </w:rPr>
  </w:style>
  <w:style w:type="paragraph" w:styleId="Heading1">
    <w:name w:val="heading 1"/>
    <w:basedOn w:val="Normal"/>
    <w:next w:val="Normal"/>
    <w:qFormat/>
    <w:rsid w:val="00846C3E"/>
    <w:pPr>
      <w:keepNext/>
      <w:numPr>
        <w:numId w:val="1"/>
      </w:numPr>
      <w:spacing w:before="200" w:after="200"/>
      <w:ind w:left="0" w:firstLine="0"/>
      <w:outlineLvl w:val="0"/>
    </w:pPr>
    <w:rPr>
      <w:rFonts w:cs="Arial"/>
      <w:b/>
      <w:bCs/>
      <w:kern w:val="1"/>
      <w:sz w:val="28"/>
      <w:szCs w:val="20"/>
    </w:rPr>
  </w:style>
  <w:style w:type="paragraph" w:styleId="Heading2">
    <w:name w:val="heading 2"/>
    <w:basedOn w:val="Normal"/>
    <w:next w:val="Normal"/>
    <w:qFormat/>
    <w:rsid w:val="00FE7561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Cs/>
      <w:sz w:val="22"/>
      <w:szCs w:val="22"/>
      <w:lang w:val="en-US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3z0">
    <w:name w:val="WW8Num3z0"/>
    <w:rPr>
      <w:rFonts w:ascii="Arial" w:eastAsia="Times New Roman" w:hAnsi="Arial" w:cs="Arial"/>
      <w:b w:val="0"/>
      <w:sz w:val="22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0">
    <w:name w:val="WW8Num5z0"/>
    <w:rPr>
      <w:rFonts w:ascii="Arial" w:eastAsia="Times New Roman" w:hAnsi="Arial" w:cs="Arial"/>
      <w:b w:val="0"/>
      <w:sz w:val="22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7z0">
    <w:name w:val="WW8Num7z0"/>
    <w:rPr>
      <w:rFonts w:ascii="Arial" w:eastAsia="Times New Roman" w:hAnsi="Arial" w:cs="Arial"/>
      <w:b w:val="0"/>
      <w:sz w:val="22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styleId="PageNumber">
    <w:name w:val="page number"/>
    <w:rsid w:val="00507D9D"/>
    <w:rPr>
      <w:rFonts w:ascii="Palatino Linotype" w:hAnsi="Palatino Linotype"/>
      <w:sz w:val="22"/>
    </w:rPr>
  </w:style>
  <w:style w:type="character" w:customStyle="1" w:styleId="Heading1Char">
    <w:name w:val="Heading 1 Char"/>
    <w:rPr>
      <w:rFonts w:ascii="Arial" w:hAnsi="Arial" w:cs="Arial"/>
      <w:b/>
      <w:bCs/>
      <w:kern w:val="1"/>
      <w:sz w:val="28"/>
      <w:lang w:val="en-US" w:eastAsia="en-US" w:bidi="en-US"/>
    </w:rPr>
  </w:style>
  <w:style w:type="character" w:customStyle="1" w:styleId="Heading2Char">
    <w:name w:val="Heading 2 Char"/>
    <w:rPr>
      <w:rFonts w:ascii="Arial" w:hAnsi="Arial"/>
      <w:b/>
      <w:bCs/>
      <w:iCs/>
      <w:sz w:val="28"/>
      <w:szCs w:val="28"/>
      <w:lang w:val="en-US" w:eastAsia="en-US" w:bidi="en-US"/>
    </w:rPr>
  </w:style>
  <w:style w:type="character" w:customStyle="1" w:styleId="Heading3Char">
    <w:name w:val="Heading 3 Char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rPr>
      <w:b/>
      <w:bCs/>
      <w:sz w:val="28"/>
      <w:szCs w:val="28"/>
    </w:rPr>
  </w:style>
  <w:style w:type="character" w:customStyle="1" w:styleId="Heading5Char">
    <w:name w:val="Heading 5 Char"/>
    <w:rPr>
      <w:b/>
      <w:bCs/>
      <w:i/>
      <w:iCs/>
      <w:sz w:val="26"/>
      <w:szCs w:val="26"/>
    </w:rPr>
  </w:style>
  <w:style w:type="character" w:customStyle="1" w:styleId="Heading6Char">
    <w:name w:val="Heading 6 Char"/>
    <w:rPr>
      <w:b/>
      <w:bCs/>
    </w:rPr>
  </w:style>
  <w:style w:type="character" w:customStyle="1" w:styleId="Heading7Char">
    <w:name w:val="Heading 7 Char"/>
    <w:rPr>
      <w:sz w:val="24"/>
      <w:szCs w:val="24"/>
    </w:rPr>
  </w:style>
  <w:style w:type="character" w:customStyle="1" w:styleId="Heading8Char">
    <w:name w:val="Heading 8 Char"/>
    <w:rPr>
      <w:i/>
      <w:iCs/>
      <w:sz w:val="24"/>
      <w:szCs w:val="24"/>
    </w:rPr>
  </w:style>
  <w:style w:type="character" w:customStyle="1" w:styleId="Heading9Char">
    <w:name w:val="Heading 9 Char"/>
    <w:rPr>
      <w:rFonts w:ascii="Cambria" w:eastAsia="Times New Roman" w:hAnsi="Cambria"/>
    </w:rPr>
  </w:style>
  <w:style w:type="character" w:customStyle="1" w:styleId="TitleChar">
    <w:name w:val="Title Char"/>
    <w:uiPriority w:val="10"/>
    <w:rPr>
      <w:rFonts w:ascii="Arial" w:hAnsi="Arial"/>
      <w:b/>
      <w:bCs/>
      <w:kern w:val="1"/>
      <w:sz w:val="40"/>
      <w:szCs w:val="32"/>
      <w:lang w:val="en-US" w:eastAsia="en-US" w:bidi="en-US"/>
    </w:rPr>
  </w:style>
  <w:style w:type="character" w:customStyle="1" w:styleId="SubtitleChar">
    <w:name w:val="Subtitle Char"/>
    <w:rPr>
      <w:rFonts w:ascii="Arial" w:hAnsi="Arial"/>
      <w:b/>
      <w:sz w:val="24"/>
      <w:szCs w:val="24"/>
      <w:lang w:val="en-US" w:eastAsia="en-US" w:bidi="en-U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rFonts w:ascii="Calibri" w:hAnsi="Calibri"/>
      <w:b/>
      <w:i/>
      <w:iCs/>
    </w:rPr>
  </w:style>
  <w:style w:type="character" w:customStyle="1" w:styleId="QuoteChar">
    <w:name w:val="Quote Char"/>
    <w:rPr>
      <w:i/>
      <w:sz w:val="24"/>
      <w:szCs w:val="24"/>
    </w:rPr>
  </w:style>
  <w:style w:type="character" w:customStyle="1" w:styleId="IntenseQuoteChar">
    <w:name w:val="Intense Quote Char"/>
    <w:rPr>
      <w:b/>
      <w:i/>
      <w:sz w:val="24"/>
    </w:rPr>
  </w:style>
  <w:style w:type="character" w:styleId="SubtleEmphasis">
    <w:name w:val="Subtle Emphasis"/>
    <w:qFormat/>
    <w:rPr>
      <w:i/>
      <w:color w:val="5A5A5A"/>
    </w:rPr>
  </w:style>
  <w:style w:type="character" w:styleId="IntenseEmphasis">
    <w:name w:val="Intense Emphasis"/>
    <w:qFormat/>
    <w:rPr>
      <w:b/>
      <w:i/>
      <w:sz w:val="24"/>
      <w:szCs w:val="24"/>
      <w:u w:val="single"/>
    </w:rPr>
  </w:style>
  <w:style w:type="character" w:styleId="SubtleReference">
    <w:name w:val="Subtle Reference"/>
    <w:qFormat/>
    <w:rPr>
      <w:sz w:val="24"/>
      <w:szCs w:val="24"/>
      <w:u w:val="single"/>
    </w:rPr>
  </w:style>
  <w:style w:type="character" w:styleId="IntenseReference">
    <w:name w:val="Intense Reference"/>
    <w:qFormat/>
    <w:rPr>
      <w:b/>
      <w:sz w:val="24"/>
      <w:u w:val="single"/>
    </w:rPr>
  </w:style>
  <w:style w:type="character" w:styleId="BookTitle">
    <w:name w:val="Book Title"/>
    <w:qFormat/>
    <w:rPr>
      <w:rFonts w:ascii="Cambria" w:eastAsia="Times New Roman" w:hAnsi="Cambria"/>
      <w:b/>
      <w:i/>
      <w:sz w:val="24"/>
      <w:szCs w:val="24"/>
    </w:rPr>
  </w:style>
  <w:style w:type="character" w:customStyle="1" w:styleId="CommentTextChar">
    <w:name w:val="Comment Text Char"/>
    <w:rPr>
      <w:i/>
      <w:color w:val="C00000"/>
      <w:lang w:val="en-US" w:eastAsia="en-US" w:bidi="en-US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eastAsia="en-US" w:bidi="en-US"/>
    </w:rPr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before="0"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Signature1">
    <w:name w:val="Signature1"/>
    <w:basedOn w:val="Normal"/>
    <w:pPr>
      <w:widowControl w:val="0"/>
      <w:autoSpaceDE w:val="0"/>
      <w:spacing w:before="40" w:after="60"/>
      <w:ind w:left="567"/>
    </w:pPr>
    <w:rPr>
      <w:rFonts w:ascii="Arial" w:hAnsi="Arial"/>
      <w:sz w:val="22"/>
      <w:szCs w:val="22"/>
      <w:lang w:val="en-US"/>
    </w:rPr>
  </w:style>
  <w:style w:type="paragraph" w:styleId="Header">
    <w:name w:val="header"/>
    <w:basedOn w:val="Normal"/>
    <w:pPr>
      <w:ind w:right="-393"/>
    </w:pPr>
    <w:rPr>
      <w:i/>
      <w:sz w:val="18"/>
      <w:szCs w:val="18"/>
    </w:rPr>
  </w:style>
  <w:style w:type="paragraph" w:styleId="Footer">
    <w:name w:val="footer"/>
    <w:basedOn w:val="Normal"/>
    <w:pPr>
      <w:spacing w:before="0" w:after="0"/>
      <w:jc w:val="center"/>
    </w:pPr>
    <w:rPr>
      <w:sz w:val="18"/>
      <w:szCs w:val="18"/>
      <w:lang w:val="en-US"/>
    </w:rPr>
  </w:style>
  <w:style w:type="paragraph" w:customStyle="1" w:styleId="Adresszeile">
    <w:name w:val="Adresszeile"/>
    <w:basedOn w:val="Normal"/>
    <w:rPr>
      <w:rFonts w:ascii="Palatino Linotype" w:hAnsi="Palatino Linotype"/>
      <w:sz w:val="16"/>
    </w:rPr>
  </w:style>
  <w:style w:type="paragraph" w:customStyle="1" w:styleId="Betreff">
    <w:name w:val="Betreff"/>
    <w:basedOn w:val="Normal"/>
    <w:rPr>
      <w:rFonts w:ascii="Arial" w:hAnsi="Arial"/>
      <w:b/>
      <w:sz w:val="28"/>
      <w:szCs w:val="28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before="240" w:after="240"/>
    </w:pPr>
    <w:rPr>
      <w:rFonts w:ascii="Arial" w:hAnsi="Arial"/>
      <w:b/>
      <w:bCs/>
      <w:kern w:val="1"/>
      <w:sz w:val="40"/>
      <w:szCs w:val="32"/>
    </w:rPr>
  </w:style>
  <w:style w:type="paragraph" w:styleId="Subtitle">
    <w:name w:val="Subtitle"/>
    <w:basedOn w:val="Normal"/>
    <w:next w:val="Normal"/>
    <w:qFormat/>
    <w:pPr>
      <w:spacing w:after="60"/>
    </w:pPr>
    <w:rPr>
      <w:rFonts w:ascii="Arial" w:hAnsi="Arial"/>
      <w:b/>
    </w:rPr>
  </w:style>
  <w:style w:type="paragraph" w:styleId="NoSpacing">
    <w:name w:val="No Spacing"/>
    <w:basedOn w:val="Normal"/>
    <w:qFormat/>
    <w:pPr>
      <w:spacing w:before="0" w:after="0"/>
    </w:pPr>
    <w:rPr>
      <w:szCs w:val="32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Quote">
    <w:name w:val="Quote"/>
    <w:basedOn w:val="Normal"/>
    <w:next w:val="Normal"/>
    <w:qFormat/>
    <w:rPr>
      <w:i/>
    </w:rPr>
  </w:style>
  <w:style w:type="paragraph" w:styleId="IntenseQuote">
    <w:name w:val="Intense Quote"/>
    <w:basedOn w:val="Normal"/>
    <w:next w:val="Normal"/>
    <w:qFormat/>
    <w:pPr>
      <w:ind w:left="720" w:right="720"/>
    </w:pPr>
    <w:rPr>
      <w:b/>
      <w:i/>
      <w:szCs w:val="22"/>
    </w:rPr>
  </w:style>
  <w:style w:type="paragraph" w:styleId="TOCHeading">
    <w:name w:val="TOC Heading"/>
    <w:basedOn w:val="Heading1"/>
    <w:next w:val="Normal"/>
    <w:qFormat/>
    <w:pPr>
      <w:numPr>
        <w:numId w:val="0"/>
      </w:numPr>
    </w:pPr>
    <w:rPr>
      <w:rFonts w:cs="Times New Roman"/>
    </w:rPr>
  </w:style>
  <w:style w:type="paragraph" w:customStyle="1" w:styleId="BulletedList1">
    <w:name w:val="Bulleted List 1"/>
    <w:basedOn w:val="Normal"/>
  </w:style>
  <w:style w:type="paragraph" w:styleId="CommentText">
    <w:name w:val="annotation text"/>
    <w:basedOn w:val="Normal"/>
    <w:rPr>
      <w:i/>
      <w:color w:val="C00000"/>
      <w:sz w:val="20"/>
      <w:szCs w:val="20"/>
    </w:rPr>
  </w:style>
  <w:style w:type="paragraph" w:styleId="BalloonText">
    <w:name w:val="Balloon Text"/>
    <w:basedOn w:val="Normal"/>
    <w:pPr>
      <w:spacing w:before="0" w:after="0"/>
    </w:pPr>
    <w:rPr>
      <w:rFonts w:ascii="Tahoma" w:hAnsi="Tahoma" w:cs="Tahoma"/>
      <w:sz w:val="16"/>
      <w:szCs w:val="16"/>
    </w:rPr>
  </w:style>
  <w:style w:type="paragraph" w:customStyle="1" w:styleId="Nomral-rightaligned">
    <w:name w:val="Nomral-right aligned"/>
    <w:basedOn w:val="Normal"/>
    <w:pPr>
      <w:jc w:val="right"/>
    </w:pPr>
    <w:rPr>
      <w:lang w:val="en-US"/>
    </w:rPr>
  </w:style>
  <w:style w:type="paragraph" w:customStyle="1" w:styleId="Normal9">
    <w:name w:val="Normal_9"/>
    <w:basedOn w:val="Normal"/>
    <w:rPr>
      <w:sz w:val="18"/>
    </w:rPr>
  </w:style>
  <w:style w:type="paragraph" w:customStyle="1" w:styleId="Standard9">
    <w:name w:val="Standard_9"/>
    <w:basedOn w:val="Normal"/>
    <w:rPr>
      <w:sz w:val="18"/>
    </w:rPr>
  </w:style>
  <w:style w:type="character" w:styleId="FollowedHyperlink">
    <w:name w:val="FollowedHyperlink"/>
    <w:uiPriority w:val="99"/>
    <w:semiHidden/>
    <w:unhideWhenUsed/>
    <w:rsid w:val="00846C3E"/>
    <w:rPr>
      <w:color w:val="800080"/>
      <w:u w:val="single"/>
    </w:rPr>
  </w:style>
  <w:style w:type="paragraph" w:customStyle="1" w:styleId="Style1">
    <w:name w:val="Style1"/>
    <w:basedOn w:val="Heading1"/>
    <w:qFormat/>
    <w:rsid w:val="00846C3E"/>
  </w:style>
  <w:style w:type="character" w:customStyle="1" w:styleId="gi">
    <w:name w:val="gi"/>
    <w:basedOn w:val="DefaultParagraphFont"/>
    <w:rsid w:val="0049488F"/>
  </w:style>
  <w:style w:type="paragraph" w:customStyle="1" w:styleId="ProductList">
    <w:name w:val="Product List"/>
    <w:basedOn w:val="Normal"/>
    <w:link w:val="ProductListChar"/>
    <w:qFormat/>
    <w:rsid w:val="004D5047"/>
    <w:pPr>
      <w:tabs>
        <w:tab w:val="left" w:pos="1701"/>
      </w:tabs>
      <w:ind w:left="1701" w:hanging="1701"/>
    </w:pPr>
    <w:rPr>
      <w:lang w:val="x-none" w:eastAsia="x-none"/>
    </w:rPr>
  </w:style>
  <w:style w:type="table" w:styleId="TableGrid">
    <w:name w:val="Table Grid"/>
    <w:basedOn w:val="TableNormal"/>
    <w:uiPriority w:val="59"/>
    <w:rsid w:val="00535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oductListChar">
    <w:name w:val="Product List Char"/>
    <w:link w:val="ProductList"/>
    <w:rsid w:val="004D5047"/>
    <w:rPr>
      <w:rFonts w:cs="Calibri"/>
      <w:sz w:val="24"/>
      <w:szCs w:val="24"/>
      <w:lang w:bidi="en-US"/>
    </w:rPr>
  </w:style>
  <w:style w:type="table" w:styleId="PlainTable2">
    <w:name w:val="Plain Table 2"/>
    <w:basedOn w:val="TableNormal"/>
    <w:uiPriority w:val="42"/>
    <w:rsid w:val="007834DA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ddressline">
    <w:name w:val="addressline"/>
    <w:basedOn w:val="Normal"/>
    <w:qFormat/>
    <w:rsid w:val="00792273"/>
    <w:rPr>
      <w:sz w:val="18"/>
      <w:szCs w:val="18"/>
    </w:rPr>
  </w:style>
  <w:style w:type="paragraph" w:customStyle="1" w:styleId="addressblock">
    <w:name w:val="addressblock"/>
    <w:basedOn w:val="Normal"/>
    <w:qFormat/>
    <w:rsid w:val="00792273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8058A2"/>
    <w:rPr>
      <w:rFonts w:ascii="Times New Roman" w:hAnsi="Times New Roman" w:cs="Times New Roman"/>
    </w:rPr>
  </w:style>
  <w:style w:type="paragraph" w:customStyle="1" w:styleId="md-pagenumber">
    <w:name w:val="md-pagenumber"/>
    <w:basedOn w:val="Footer"/>
    <w:qFormat/>
    <w:rsid w:val="00507D9D"/>
    <w:pPr>
      <w:tabs>
        <w:tab w:val="left" w:pos="8787"/>
      </w:tabs>
    </w:pPr>
    <w:rPr>
      <w:lang w:val="de-CH"/>
    </w:rPr>
  </w:style>
  <w:style w:type="paragraph" w:customStyle="1" w:styleId="md-senderdata-2">
    <w:name w:val="md-senderdata-2"/>
    <w:basedOn w:val="Footer"/>
    <w:qFormat/>
    <w:rsid w:val="0089552B"/>
    <w:rPr>
      <w:lang w:val="de-CH"/>
    </w:rPr>
  </w:style>
  <w:style w:type="paragraph" w:customStyle="1" w:styleId="md-logo-2">
    <w:name w:val="md-logo-2"/>
    <w:basedOn w:val="Header"/>
    <w:qFormat/>
    <w:rsid w:val="00507D9D"/>
    <w:pPr>
      <w:tabs>
        <w:tab w:val="left" w:pos="4253"/>
      </w:tabs>
    </w:pPr>
    <w:rPr>
      <w:noProof/>
      <w:lang w:val="en-GB"/>
    </w:rPr>
  </w:style>
  <w:style w:type="paragraph" w:customStyle="1" w:styleId="me-senderdata-1">
    <w:name w:val="me-senderdata-1"/>
    <w:basedOn w:val="Footer"/>
    <w:qFormat/>
    <w:rsid w:val="00507D9D"/>
    <w:rPr>
      <w:lang w:val="de-CH"/>
    </w:rPr>
  </w:style>
  <w:style w:type="paragraph" w:customStyle="1" w:styleId="me-references">
    <w:name w:val="me-references"/>
    <w:basedOn w:val="Normal"/>
    <w:qFormat/>
    <w:rsid w:val="0089552B"/>
  </w:style>
  <w:style w:type="paragraph" w:customStyle="1" w:styleId="md-sender-closing">
    <w:name w:val="md-sender-closing"/>
    <w:basedOn w:val="Normal"/>
    <w:qFormat/>
    <w:rsid w:val="0089552B"/>
    <w:rPr>
      <w:lang w:val="en-US"/>
    </w:rPr>
  </w:style>
  <w:style w:type="paragraph" w:customStyle="1" w:styleId="dw-sender-signature">
    <w:name w:val="dw-sender-signature"/>
    <w:basedOn w:val="Normal"/>
    <w:qFormat/>
    <w:rsid w:val="0089552B"/>
    <w:rPr>
      <w:lang w:val="en-US"/>
    </w:rPr>
  </w:style>
  <w:style w:type="paragraph" w:customStyle="1" w:styleId="dw-closing-salut">
    <w:name w:val="dw-closing-salut"/>
    <w:basedOn w:val="Normal"/>
    <w:qFormat/>
    <w:rsid w:val="0089552B"/>
  </w:style>
  <w:style w:type="paragraph" w:customStyle="1" w:styleId="dwbody">
    <w:name w:val="dw_body"/>
    <w:basedOn w:val="Normal"/>
    <w:qFormat/>
    <w:rsid w:val="0089552B"/>
    <w:rPr>
      <w:lang w:val="en-US"/>
    </w:rPr>
  </w:style>
  <w:style w:type="paragraph" w:customStyle="1" w:styleId="dw-salutation">
    <w:name w:val="dw-salutation"/>
    <w:basedOn w:val="Normal"/>
    <w:qFormat/>
    <w:rsid w:val="0089552B"/>
    <w:rPr>
      <w:lang w:val="en-US"/>
    </w:rPr>
  </w:style>
  <w:style w:type="paragraph" w:customStyle="1" w:styleId="dw-subtitle">
    <w:name w:val="dw-subtitle"/>
    <w:basedOn w:val="Normal"/>
    <w:qFormat/>
    <w:rsid w:val="0089552B"/>
    <w:rPr>
      <w:b/>
      <w:bCs/>
      <w:lang w:val="en-US"/>
    </w:rPr>
  </w:style>
  <w:style w:type="paragraph" w:customStyle="1" w:styleId="dw-title">
    <w:name w:val="dw-title"/>
    <w:basedOn w:val="Normal"/>
    <w:qFormat/>
    <w:rsid w:val="0089552B"/>
    <w:rPr>
      <w:b/>
      <w:bCs/>
      <w:sz w:val="28"/>
      <w:szCs w:val="28"/>
      <w:lang w:val="en-US"/>
    </w:rPr>
  </w:style>
  <w:style w:type="paragraph" w:customStyle="1" w:styleId="dw-date">
    <w:name w:val="dw-date"/>
    <w:basedOn w:val="Normal"/>
    <w:qFormat/>
    <w:rsid w:val="0089552B"/>
    <w:rPr>
      <w:lang w:val="en-US"/>
    </w:rPr>
  </w:style>
  <w:style w:type="paragraph" w:customStyle="1" w:styleId="dw-recipient-address">
    <w:name w:val="dw-recipient-address"/>
    <w:basedOn w:val="Normal"/>
    <w:qFormat/>
    <w:rsid w:val="0089552B"/>
    <w:pPr>
      <w:spacing w:before="0" w:after="0" w:line="288" w:lineRule="auto"/>
    </w:pPr>
    <w:rPr>
      <w:lang w:val="en-US"/>
    </w:rPr>
  </w:style>
  <w:style w:type="paragraph" w:customStyle="1" w:styleId="me-big-logo">
    <w:name w:val="me-big-logo"/>
    <w:basedOn w:val="Header"/>
    <w:qFormat/>
    <w:rsid w:val="00507D9D"/>
    <w:rPr>
      <w:noProof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6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pdg\Desktop\Letter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F0C23-6F69-4003-9ED8-671F233B5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 template.dot</Template>
  <TotalTime>0</TotalTime>
  <Pages>2</Pages>
  <Words>29</Words>
  <Characters>161</Characters>
  <Application>Microsoft Office Word</Application>
  <DocSecurity>0</DocSecurity>
  <Lines>5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Babanin GmbH – Postbox -- CH 6374 Buochs</vt:lpstr>
      <vt:lpstr>Babanin GmbH – Postbox -- CH 6374 Buochs</vt:lpstr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Babanin GmbH – Postbox -- CH 6374 Buochs</dc:title>
  <dc:subject/>
  <dc:creator>RH</dc:creator>
  <cp:keywords/>
  <cp:lastModifiedBy>Roland Hüttmann</cp:lastModifiedBy>
  <cp:revision>26</cp:revision>
  <cp:lastPrinted>2025-01-27T09:43:00Z</cp:lastPrinted>
  <dcterms:created xsi:type="dcterms:W3CDTF">2016-06-09T13:31:00Z</dcterms:created>
  <dcterms:modified xsi:type="dcterms:W3CDTF">2026-04-24T20:46:00Z</dcterms:modified>
</cp:coreProperties>
</file>